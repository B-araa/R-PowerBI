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50057" w14:textId="77777777" w:rsidR="00D5413C" w:rsidRDefault="00D5413C">
      <w:pPr>
        <w:pStyle w:val="Photo"/>
      </w:pPr>
      <w:r>
        <w:rPr>
          <w:noProof/>
          <w:lang w:val="en-GB" w:bidi="en-GB"/>
        </w:rPr>
        <w:drawing>
          <wp:inline distT="0" distB="0" distL="0" distR="0" wp14:anchorId="052BD9E4" wp14:editId="7E52A3CA">
            <wp:extent cx="5440680" cy="3611880"/>
            <wp:effectExtent l="0" t="0" r="7620" b="7620"/>
            <wp:docPr id="3" name="Picture 3" descr="Building columns from a perspective looking up, with blue sky abo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istory_Cover_Imag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B106" w14:textId="52D92FCD" w:rsidR="001638F6" w:rsidRDefault="008F59C0" w:rsidP="00D5413C">
      <w:pPr>
        <w:pStyle w:val="Title"/>
      </w:pPr>
      <w:r>
        <w:t xml:space="preserve">R &amp; </w:t>
      </w:r>
      <w:proofErr w:type="spellStart"/>
      <w:r>
        <w:t>PowerBI</w:t>
      </w:r>
      <w:proofErr w:type="spellEnd"/>
      <w:r>
        <w:t xml:space="preserve"> Assignment</w:t>
      </w:r>
    </w:p>
    <w:p w14:paraId="3245D520" w14:textId="11460DDB" w:rsidR="001638F6" w:rsidRPr="00D5413C" w:rsidRDefault="001638F6" w:rsidP="008F59C0">
      <w:pPr>
        <w:pStyle w:val="Subtitle"/>
        <w:jc w:val="left"/>
      </w:pPr>
    </w:p>
    <w:p w14:paraId="3C0DEAF8" w14:textId="232C8DE5" w:rsidR="003422FF" w:rsidRDefault="008F59C0" w:rsidP="003422FF">
      <w:pPr>
        <w:pStyle w:val="ContactInfo"/>
      </w:pPr>
      <w:r>
        <w:t>Baraa Malki</w:t>
      </w:r>
      <w:r w:rsidR="00D5413C">
        <w:rPr>
          <w:lang w:val="en-GB" w:bidi="en-GB"/>
        </w:rPr>
        <w:t xml:space="preserve"> </w:t>
      </w:r>
      <w:r w:rsidR="003422FF">
        <w:rPr>
          <w:lang w:val="en-GB" w:bidi="en-GB"/>
        </w:rPr>
        <w:br w:type="page"/>
      </w:r>
    </w:p>
    <w:p w14:paraId="7CFBF2BF" w14:textId="27FE005E" w:rsidR="001638F6" w:rsidRDefault="008F59C0">
      <w:pPr>
        <w:pStyle w:val="Heading1"/>
      </w:pPr>
      <w:r>
        <w:lastRenderedPageBreak/>
        <w:t>Contents</w:t>
      </w:r>
    </w:p>
    <w:p w14:paraId="7ED0AFB2" w14:textId="1E6D9537" w:rsidR="007021DE" w:rsidRDefault="008F59C0" w:rsidP="00591DBD">
      <w:pPr>
        <w:pStyle w:val="ListBullet"/>
        <w:numPr>
          <w:ilvl w:val="0"/>
          <w:numId w:val="0"/>
        </w:numPr>
      </w:pPr>
      <w:r>
        <w:t>Step 1 – Initial Exploratory Analysis</w:t>
      </w:r>
      <w:r w:rsidR="0081403B">
        <w:t xml:space="preserve">                                                                                  </w:t>
      </w:r>
      <w:r w:rsidR="003D079C">
        <w:t>2</w:t>
      </w:r>
    </w:p>
    <w:p w14:paraId="3C965F6A" w14:textId="7A23E0B9" w:rsidR="008F59C0" w:rsidRDefault="008F59C0" w:rsidP="008F59C0">
      <w:pPr>
        <w:pStyle w:val="ListBullet"/>
        <w:numPr>
          <w:ilvl w:val="0"/>
          <w:numId w:val="0"/>
        </w:numPr>
      </w:pPr>
      <w:r>
        <w:t>Step 2 -Clean Data</w:t>
      </w:r>
      <w:r w:rsidR="003D079C">
        <w:t xml:space="preserve">                                                                                  </w:t>
      </w:r>
      <w:r w:rsidR="003D079C">
        <w:t xml:space="preserve">                             3</w:t>
      </w:r>
      <w:r w:rsidR="00AA24FE">
        <w:t>,4</w:t>
      </w:r>
    </w:p>
    <w:p w14:paraId="42B2227D" w14:textId="5F55EEA4" w:rsidR="008F59C0" w:rsidRDefault="008F59C0" w:rsidP="008F59C0">
      <w:pPr>
        <w:pStyle w:val="ListBullet"/>
        <w:numPr>
          <w:ilvl w:val="0"/>
          <w:numId w:val="0"/>
        </w:numPr>
      </w:pPr>
      <w:r>
        <w:t>Step 3 - Exploratory Data Analysis</w:t>
      </w:r>
      <w:r w:rsidR="00AA24FE">
        <w:t xml:space="preserve">                                                                                  </w:t>
      </w:r>
      <w:r w:rsidR="00AA24FE">
        <w:t xml:space="preserve">   5</w:t>
      </w:r>
    </w:p>
    <w:p w14:paraId="6488AC7B" w14:textId="68D7FC8D" w:rsidR="008F59C0" w:rsidRDefault="008F59C0" w:rsidP="008F59C0">
      <w:pPr>
        <w:pStyle w:val="ListBullet"/>
        <w:numPr>
          <w:ilvl w:val="0"/>
          <w:numId w:val="0"/>
        </w:numPr>
      </w:pPr>
      <w:r>
        <w:t>Step 4 – Export Data</w:t>
      </w:r>
      <w:r w:rsidR="00AA24FE">
        <w:t xml:space="preserve">                                                                                  </w:t>
      </w:r>
      <w:r w:rsidR="00AA24FE">
        <w:t xml:space="preserve">                          5,6</w:t>
      </w:r>
    </w:p>
    <w:p w14:paraId="4B332C00" w14:textId="12963CE5" w:rsidR="008F59C0" w:rsidRDefault="008F59C0" w:rsidP="008F59C0">
      <w:pPr>
        <w:pStyle w:val="ListBullet"/>
        <w:numPr>
          <w:ilvl w:val="0"/>
          <w:numId w:val="0"/>
        </w:numPr>
      </w:pPr>
      <w:r>
        <w:t xml:space="preserve">Step 5 – Create </w:t>
      </w:r>
      <w:proofErr w:type="spellStart"/>
      <w:r>
        <w:t>PowerBI</w:t>
      </w:r>
      <w:proofErr w:type="spellEnd"/>
      <w:r>
        <w:t xml:space="preserve"> Dashboard</w:t>
      </w:r>
      <w:r w:rsidR="00AA24FE">
        <w:t xml:space="preserve">                                                                                  </w:t>
      </w:r>
      <w:r w:rsidR="00AA24FE">
        <w:t>5,6</w:t>
      </w:r>
    </w:p>
    <w:p w14:paraId="21D4D3ED" w14:textId="77777777" w:rsidR="008F59C0" w:rsidRDefault="008F59C0">
      <w:r>
        <w:br w:type="page"/>
      </w:r>
    </w:p>
    <w:p w14:paraId="73D717C2" w14:textId="5504B2C4" w:rsidR="001638F6" w:rsidRDefault="008F59C0" w:rsidP="008F59C0">
      <w:pPr>
        <w:pStyle w:val="Subtitle"/>
      </w:pPr>
      <w:r>
        <w:lastRenderedPageBreak/>
        <w:t>Step 1</w:t>
      </w:r>
      <w:r w:rsidR="00A062CE">
        <w:t xml:space="preserve"> – load data</w:t>
      </w:r>
    </w:p>
    <w:p w14:paraId="0028A995" w14:textId="7A78046F" w:rsidR="008F59C0" w:rsidRDefault="008F59C0" w:rsidP="008F59C0"/>
    <w:p w14:paraId="3F54D8AB" w14:textId="4EF6918B" w:rsidR="00A062CE" w:rsidRDefault="00A062CE" w:rsidP="008F59C0">
      <w:r w:rsidRPr="00A062CE">
        <w:drawing>
          <wp:inline distT="0" distB="0" distL="0" distR="0" wp14:anchorId="471F6C56" wp14:editId="78769128">
            <wp:extent cx="5486400" cy="4937125"/>
            <wp:effectExtent l="0" t="0" r="0" b="0"/>
            <wp:docPr id="389767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6760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56EA" w14:textId="77777777" w:rsidR="00A062CE" w:rsidRDefault="00A062CE">
      <w:r>
        <w:br w:type="page"/>
      </w:r>
    </w:p>
    <w:p w14:paraId="21A841F1" w14:textId="4584E316" w:rsidR="008F59C0" w:rsidRDefault="00A062CE" w:rsidP="00A062CE">
      <w:pPr>
        <w:pStyle w:val="Subtitle"/>
      </w:pPr>
      <w:r>
        <w:lastRenderedPageBreak/>
        <w:t>Step 2  - Clean data</w:t>
      </w:r>
    </w:p>
    <w:p w14:paraId="5463E8E2" w14:textId="77777777" w:rsidR="00A062CE" w:rsidRDefault="00A062CE" w:rsidP="00A062CE">
      <w:pPr>
        <w:pStyle w:val="Subtitle"/>
      </w:pPr>
    </w:p>
    <w:p w14:paraId="0956F7D8" w14:textId="1454F73B" w:rsidR="00A062CE" w:rsidRDefault="00A062CE" w:rsidP="00A062CE">
      <w:r>
        <w:t>Check for missing values</w:t>
      </w:r>
    </w:p>
    <w:p w14:paraId="34409172" w14:textId="1CA63925" w:rsidR="00A062CE" w:rsidRDefault="00A062CE" w:rsidP="00A062CE">
      <w:pPr>
        <w:pStyle w:val="NormalWeb"/>
      </w:pPr>
      <w:r>
        <w:rPr>
          <w:noProof/>
        </w:rPr>
        <w:drawing>
          <wp:inline distT="0" distB="0" distL="0" distR="0" wp14:anchorId="5A3166C6" wp14:editId="25D5F860">
            <wp:extent cx="5486400" cy="922655"/>
            <wp:effectExtent l="0" t="0" r="0" b="0"/>
            <wp:docPr id="7581461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3EC6A" w14:textId="16DEDCA5" w:rsidR="00A062CE" w:rsidRDefault="00A062CE" w:rsidP="00A062CE">
      <w:r>
        <w:t>Drop missing values</w:t>
      </w:r>
    </w:p>
    <w:p w14:paraId="64930121" w14:textId="58128314" w:rsidR="00A062CE" w:rsidRDefault="00A062CE" w:rsidP="00A062CE">
      <w:pPr>
        <w:pStyle w:val="NormalWeb"/>
      </w:pPr>
      <w:r>
        <w:rPr>
          <w:noProof/>
        </w:rPr>
        <w:drawing>
          <wp:inline distT="0" distB="0" distL="0" distR="0" wp14:anchorId="4DD44CCC" wp14:editId="399D0696">
            <wp:extent cx="5486400" cy="4712335"/>
            <wp:effectExtent l="0" t="0" r="0" b="0"/>
            <wp:docPr id="100564046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4046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1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F0CDB" w14:textId="1693AF2E" w:rsidR="00A062CE" w:rsidRDefault="00A062CE" w:rsidP="00A062CE"/>
    <w:p w14:paraId="3AB430E2" w14:textId="77777777" w:rsidR="00A062CE" w:rsidRDefault="00A062CE">
      <w:r>
        <w:br w:type="page"/>
      </w:r>
    </w:p>
    <w:p w14:paraId="6A1A8600" w14:textId="7CC2247E" w:rsidR="00A062CE" w:rsidRDefault="00A062CE" w:rsidP="00A062CE">
      <w:r>
        <w:lastRenderedPageBreak/>
        <w:t>Check to make sure missing values were removed</w:t>
      </w:r>
    </w:p>
    <w:p w14:paraId="4789850D" w14:textId="775F6E95" w:rsidR="00A062CE" w:rsidRDefault="00A062CE" w:rsidP="00A062CE">
      <w:pPr>
        <w:pStyle w:val="NormalWeb"/>
      </w:pPr>
      <w:r>
        <w:rPr>
          <w:noProof/>
        </w:rPr>
        <w:drawing>
          <wp:inline distT="0" distB="0" distL="0" distR="0" wp14:anchorId="05451D81" wp14:editId="2C98A785">
            <wp:extent cx="5486400" cy="5102225"/>
            <wp:effectExtent l="0" t="0" r="0" b="3175"/>
            <wp:docPr id="104154956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49568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0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45540" w14:textId="498DD589" w:rsidR="00A062CE" w:rsidRDefault="00A062CE" w:rsidP="00A062CE"/>
    <w:p w14:paraId="6145D6D6" w14:textId="77777777" w:rsidR="00A062CE" w:rsidRDefault="00A062CE">
      <w:r>
        <w:br w:type="page"/>
      </w:r>
    </w:p>
    <w:p w14:paraId="57433D27" w14:textId="437E80C3" w:rsidR="00A062CE" w:rsidRDefault="00A062CE" w:rsidP="00A062CE">
      <w:pPr>
        <w:pStyle w:val="Subtitle"/>
      </w:pPr>
      <w:r>
        <w:lastRenderedPageBreak/>
        <w:t>step 3 – exporatory data analysis</w:t>
      </w:r>
    </w:p>
    <w:p w14:paraId="194761E5" w14:textId="08ECE3C1" w:rsidR="00A062CE" w:rsidRDefault="00A062CE" w:rsidP="00A062CE">
      <w:r>
        <w:t xml:space="preserve">Summary statistics </w:t>
      </w:r>
    </w:p>
    <w:p w14:paraId="3D0B9B1D" w14:textId="460ABD03" w:rsidR="00A062CE" w:rsidRDefault="00A062CE" w:rsidP="00A062CE">
      <w:pPr>
        <w:pStyle w:val="NormalWeb"/>
      </w:pPr>
      <w:r>
        <w:rPr>
          <w:noProof/>
        </w:rPr>
        <w:drawing>
          <wp:inline distT="0" distB="0" distL="0" distR="0" wp14:anchorId="5501B1B7" wp14:editId="69E30A30">
            <wp:extent cx="5486400" cy="2059305"/>
            <wp:effectExtent l="0" t="0" r="0" b="0"/>
            <wp:docPr id="6266401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58B71" w14:textId="6A95B3C5" w:rsidR="00A062CE" w:rsidRDefault="00A062CE" w:rsidP="00A062CE">
      <w:r>
        <w:t>Scatter plot</w:t>
      </w:r>
    </w:p>
    <w:p w14:paraId="132E095E" w14:textId="2B526BEC" w:rsidR="00A062CE" w:rsidRDefault="00A062CE" w:rsidP="00A062CE">
      <w:pPr>
        <w:pStyle w:val="NormalWeb"/>
      </w:pPr>
      <w:r>
        <w:rPr>
          <w:noProof/>
        </w:rPr>
        <w:drawing>
          <wp:inline distT="0" distB="0" distL="0" distR="0" wp14:anchorId="4942651E" wp14:editId="3385B3E0">
            <wp:extent cx="5486400" cy="1451610"/>
            <wp:effectExtent l="0" t="0" r="0" b="0"/>
            <wp:docPr id="1450270973" name="Picture 6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70973" name="Picture 6" descr="A close up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1C165" w14:textId="55955316" w:rsidR="00A062CE" w:rsidRDefault="00A062CE" w:rsidP="00A062CE">
      <w:r>
        <w:t>Bar graph</w:t>
      </w:r>
    </w:p>
    <w:p w14:paraId="27250FC5" w14:textId="0B27E4BE" w:rsidR="00A062CE" w:rsidRDefault="00A062CE" w:rsidP="00A062CE">
      <w:pPr>
        <w:pStyle w:val="NormalWeb"/>
      </w:pPr>
      <w:r>
        <w:rPr>
          <w:noProof/>
        </w:rPr>
        <w:drawing>
          <wp:inline distT="0" distB="0" distL="0" distR="0" wp14:anchorId="168FD683" wp14:editId="3D0BDCF1">
            <wp:extent cx="5486400" cy="1534160"/>
            <wp:effectExtent l="0" t="0" r="0" b="8890"/>
            <wp:docPr id="170688442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8442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8AA64" w14:textId="0BFD38D5" w:rsidR="00A062CE" w:rsidRDefault="00A062CE" w:rsidP="00A062CE"/>
    <w:p w14:paraId="0C7A0D90" w14:textId="77777777" w:rsidR="00A062CE" w:rsidRDefault="00A062CE">
      <w:r>
        <w:br w:type="page"/>
      </w:r>
    </w:p>
    <w:p w14:paraId="32E811BC" w14:textId="18432697" w:rsidR="00A062CE" w:rsidRDefault="00B5423A" w:rsidP="00B5423A">
      <w:pPr>
        <w:pStyle w:val="Subtitle"/>
        <w:tabs>
          <w:tab w:val="center" w:pos="4320"/>
          <w:tab w:val="left" w:pos="6564"/>
        </w:tabs>
        <w:jc w:val="left"/>
      </w:pPr>
      <w:r>
        <w:lastRenderedPageBreak/>
        <w:tab/>
      </w:r>
      <w:r w:rsidR="00A062CE">
        <w:t>Step 4 – export data</w:t>
      </w:r>
      <w:r>
        <w:tab/>
      </w:r>
    </w:p>
    <w:p w14:paraId="31A36C3B" w14:textId="4DA25CBC" w:rsidR="00B5423A" w:rsidRDefault="00B5423A" w:rsidP="00B5423A">
      <w:r w:rsidRPr="00B5423A">
        <w:drawing>
          <wp:inline distT="0" distB="0" distL="0" distR="0" wp14:anchorId="68CC870A" wp14:editId="48544A39">
            <wp:extent cx="5486400" cy="1790065"/>
            <wp:effectExtent l="0" t="0" r="0" b="635"/>
            <wp:docPr id="191849636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96363" name="Picture 1" descr="A computer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08C2" w14:textId="20E85416" w:rsidR="00B5423A" w:rsidRDefault="00B5423A" w:rsidP="00B5423A">
      <w:pPr>
        <w:pStyle w:val="Subtitle"/>
      </w:pPr>
      <w:r>
        <w:t>Step 5 – Create Powerbi dashboard</w:t>
      </w:r>
    </w:p>
    <w:p w14:paraId="5AA168C5" w14:textId="6D946B4F" w:rsidR="00437568" w:rsidRPr="008F59C0" w:rsidRDefault="00020585" w:rsidP="00437568">
      <w:r w:rsidRPr="00020585">
        <w:drawing>
          <wp:inline distT="0" distB="0" distL="0" distR="0" wp14:anchorId="71E5B1C7" wp14:editId="6325E5E2">
            <wp:extent cx="5486400" cy="3084195"/>
            <wp:effectExtent l="0" t="0" r="0" b="1905"/>
            <wp:docPr id="1936339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3948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7568" w:rsidRPr="008F59C0">
      <w:footerReference w:type="default" r:id="rId18"/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A033DA" w14:textId="77777777" w:rsidR="00801F41" w:rsidRDefault="00801F41">
      <w:pPr>
        <w:spacing w:before="0" w:after="0" w:line="240" w:lineRule="auto"/>
      </w:pPr>
      <w:r>
        <w:separator/>
      </w:r>
    </w:p>
  </w:endnote>
  <w:endnote w:type="continuationSeparator" w:id="0">
    <w:p w14:paraId="2A292DE1" w14:textId="77777777" w:rsidR="00801F41" w:rsidRDefault="00801F4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CAD3A" w14:textId="77777777" w:rsidR="001638F6" w:rsidRDefault="00844483">
    <w:pPr>
      <w:pStyle w:val="Footer"/>
    </w:pPr>
    <w:r>
      <w:rPr>
        <w:lang w:val="en-GB" w:bidi="en-GB"/>
      </w:rPr>
      <w:t xml:space="preserve">PAGE </w:t>
    </w:r>
    <w:r>
      <w:rPr>
        <w:lang w:val="en-GB" w:bidi="en-GB"/>
      </w:rPr>
      <w:fldChar w:fldCharType="begin"/>
    </w:r>
    <w:r>
      <w:rPr>
        <w:lang w:val="en-GB" w:bidi="en-GB"/>
      </w:rPr>
      <w:instrText xml:space="preserve"> PAGE  \* Arabic  \* MERGEFORMAT </w:instrText>
    </w:r>
    <w:r>
      <w:rPr>
        <w:lang w:val="en-GB" w:bidi="en-GB"/>
      </w:rPr>
      <w:fldChar w:fldCharType="separate"/>
    </w:r>
    <w:r w:rsidR="00934F1C">
      <w:rPr>
        <w:noProof/>
        <w:lang w:val="en-GB" w:bidi="en-GB"/>
      </w:rPr>
      <w:t>1</w:t>
    </w:r>
    <w:r>
      <w:rPr>
        <w:lang w:val="en-GB" w:bidi="en-GB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ECA05A" w14:textId="77777777" w:rsidR="00801F41" w:rsidRDefault="00801F41">
      <w:pPr>
        <w:spacing w:before="0" w:after="0" w:line="240" w:lineRule="auto"/>
      </w:pPr>
      <w:r>
        <w:separator/>
      </w:r>
    </w:p>
  </w:footnote>
  <w:footnote w:type="continuationSeparator" w:id="0">
    <w:p w14:paraId="6A7761EA" w14:textId="77777777" w:rsidR="00801F41" w:rsidRDefault="00801F4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8F5B63"/>
    <w:multiLevelType w:val="multilevel"/>
    <w:tmpl w:val="1CD6B86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A3440CC"/>
    <w:multiLevelType w:val="multilevel"/>
    <w:tmpl w:val="B5CE5722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65BC271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6BE0360C"/>
    <w:multiLevelType w:val="multilevel"/>
    <w:tmpl w:val="2E96955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985501934">
    <w:abstractNumId w:val="9"/>
  </w:num>
  <w:num w:numId="2" w16cid:durableId="482744510">
    <w:abstractNumId w:val="9"/>
  </w:num>
  <w:num w:numId="3" w16cid:durableId="371148162">
    <w:abstractNumId w:val="8"/>
  </w:num>
  <w:num w:numId="4" w16cid:durableId="1321156865">
    <w:abstractNumId w:val="8"/>
  </w:num>
  <w:num w:numId="5" w16cid:durableId="1297567873">
    <w:abstractNumId w:val="9"/>
  </w:num>
  <w:num w:numId="6" w16cid:durableId="1932657861">
    <w:abstractNumId w:val="8"/>
  </w:num>
  <w:num w:numId="7" w16cid:durableId="1823885442">
    <w:abstractNumId w:val="11"/>
  </w:num>
  <w:num w:numId="8" w16cid:durableId="1901594843">
    <w:abstractNumId w:val="10"/>
  </w:num>
  <w:num w:numId="9" w16cid:durableId="67701515">
    <w:abstractNumId w:val="13"/>
  </w:num>
  <w:num w:numId="10" w16cid:durableId="2147042133">
    <w:abstractNumId w:val="12"/>
  </w:num>
  <w:num w:numId="11" w16cid:durableId="519197742">
    <w:abstractNumId w:val="15"/>
  </w:num>
  <w:num w:numId="12" w16cid:durableId="1430924750">
    <w:abstractNumId w:val="14"/>
  </w:num>
  <w:num w:numId="13" w16cid:durableId="814562311">
    <w:abstractNumId w:val="7"/>
  </w:num>
  <w:num w:numId="14" w16cid:durableId="1808158040">
    <w:abstractNumId w:val="6"/>
  </w:num>
  <w:num w:numId="15" w16cid:durableId="1509560974">
    <w:abstractNumId w:val="5"/>
  </w:num>
  <w:num w:numId="16" w16cid:durableId="1069886006">
    <w:abstractNumId w:val="4"/>
  </w:num>
  <w:num w:numId="17" w16cid:durableId="1407607626">
    <w:abstractNumId w:val="3"/>
  </w:num>
  <w:num w:numId="18" w16cid:durableId="1709643535">
    <w:abstractNumId w:val="2"/>
  </w:num>
  <w:num w:numId="19" w16cid:durableId="360205202">
    <w:abstractNumId w:val="1"/>
  </w:num>
  <w:num w:numId="20" w16cid:durableId="1962352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183"/>
    <w:rsid w:val="00020585"/>
    <w:rsid w:val="000748AA"/>
    <w:rsid w:val="001638F6"/>
    <w:rsid w:val="001A2000"/>
    <w:rsid w:val="003209D6"/>
    <w:rsid w:val="00334A73"/>
    <w:rsid w:val="003422FF"/>
    <w:rsid w:val="003D079C"/>
    <w:rsid w:val="00426183"/>
    <w:rsid w:val="00437568"/>
    <w:rsid w:val="004952C4"/>
    <w:rsid w:val="00591DBD"/>
    <w:rsid w:val="005A1C5A"/>
    <w:rsid w:val="00690EFD"/>
    <w:rsid w:val="006A734C"/>
    <w:rsid w:val="007021DE"/>
    <w:rsid w:val="00732607"/>
    <w:rsid w:val="00801F41"/>
    <w:rsid w:val="0081403B"/>
    <w:rsid w:val="00844483"/>
    <w:rsid w:val="008F59C0"/>
    <w:rsid w:val="00934F1C"/>
    <w:rsid w:val="009D2231"/>
    <w:rsid w:val="00A062CE"/>
    <w:rsid w:val="00A122DB"/>
    <w:rsid w:val="00AA24FE"/>
    <w:rsid w:val="00AD165F"/>
    <w:rsid w:val="00B47B7A"/>
    <w:rsid w:val="00B5423A"/>
    <w:rsid w:val="00B646B8"/>
    <w:rsid w:val="00C80BD4"/>
    <w:rsid w:val="00CF3A42"/>
    <w:rsid w:val="00D5413C"/>
    <w:rsid w:val="00DC07A3"/>
    <w:rsid w:val="00DD1BEC"/>
    <w:rsid w:val="00E11B8A"/>
    <w:rsid w:val="00F677F9"/>
    <w:rsid w:val="00F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EC8650C"/>
  <w15:chartTrackingRefBased/>
  <w15:docId w15:val="{F4F585B4-88AC-48D7-B90A-3C5E9E4D4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1504"/>
  </w:style>
  <w:style w:type="paragraph" w:styleId="Heading1">
    <w:name w:val="heading 1"/>
    <w:basedOn w:val="Normal"/>
    <w:next w:val="Normal"/>
    <w:link w:val="Heading1Char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Heading3">
    <w:name w:val="heading 3"/>
    <w:basedOn w:val="Normal"/>
    <w:next w:val="Normal"/>
    <w:link w:val="Heading3Char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Heading5">
    <w:name w:val="heading 5"/>
    <w:basedOn w:val="Normal"/>
    <w:next w:val="Normal"/>
    <w:link w:val="Heading5Ch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Heading6">
    <w:name w:val="heading 6"/>
    <w:basedOn w:val="Normal"/>
    <w:next w:val="Normal"/>
    <w:link w:val="Heading6Ch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Heading8">
    <w:name w:val="heading 8"/>
    <w:basedOn w:val="Normal"/>
    <w:next w:val="Normal"/>
    <w:link w:val="Heading8Ch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Heading1Char">
    <w:name w:val="Heading 1 Char"/>
    <w:basedOn w:val="DefaultParagraphFont"/>
    <w:link w:val="Heading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ListBullet">
    <w:name w:val="List Bullet"/>
    <w:basedOn w:val="Normal"/>
    <w:uiPriority w:val="7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5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link w:val="TitleCha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Photo">
    <w:name w:val="Photo"/>
    <w:basedOn w:val="Normal"/>
    <w:uiPriority w:val="1"/>
    <w:qFormat/>
    <w:rsid w:val="00D5413C"/>
    <w:pPr>
      <w:spacing w:before="2400" w:after="400"/>
      <w:jc w:val="center"/>
    </w:pPr>
  </w:style>
  <w:style w:type="paragraph" w:styleId="Caption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Heading9Char">
    <w:name w:val="Heading 9 Char"/>
    <w:basedOn w:val="DefaultParagraphFont"/>
    <w:link w:val="Heading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Heading8Char">
    <w:name w:val="Heading 8 Char"/>
    <w:basedOn w:val="DefaultParagraphFont"/>
    <w:link w:val="Heading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3422FF"/>
    <w:rPr>
      <w:sz w:val="22"/>
      <w:szCs w:val="16"/>
    </w:r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2DB"/>
    <w:rPr>
      <w:rFonts w:ascii="Tahoma" w:hAnsi="Tahoma" w:cs="Tahoma"/>
      <w:szCs w:val="16"/>
    </w:rPr>
  </w:style>
  <w:style w:type="paragraph" w:styleId="Bibliography">
    <w:name w:val="Bibliography"/>
    <w:basedOn w:val="Normal"/>
    <w:next w:val="Normal"/>
    <w:uiPriority w:val="39"/>
    <w:semiHidden/>
    <w:unhideWhenUsed/>
  </w:style>
  <w:style w:type="paragraph" w:styleId="BodyText3">
    <w:name w:val="Body Text 3"/>
    <w:basedOn w:val="Normal"/>
    <w:link w:val="BodyText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A2000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2000"/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122DB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122D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122DB"/>
    <w:rPr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22DB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22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22DB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122DB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122DB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122DB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22DB"/>
    <w:rPr>
      <w:rFonts w:ascii="Consolas" w:hAnsi="Consolas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122DB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122DB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A122DB"/>
    <w:rPr>
      <w:color w:val="595959" w:themeColor="text1" w:themeTint="A6"/>
    </w:rPr>
  </w:style>
  <w:style w:type="paragraph" w:styleId="NormalWeb">
    <w:name w:val="Normal (Web)"/>
    <w:basedOn w:val="Normal"/>
    <w:uiPriority w:val="99"/>
    <w:semiHidden/>
    <w:unhideWhenUsed/>
    <w:rsid w:val="00A062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16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1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4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lki\AppData\Local\Microsoft\Office\16.0\DTS\en-GB%7b21DAE5A9-68DC-4FCA-B4FA-A97C2A36A883%7d\%7b86524658-5BBA-408B-ADBD-855A77095FAF%7dtf16392938_win32.dotx" TargetMode="External"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CCD806-20F5-4C82-B5FF-CCE936009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{86524658-5BBA-408B-ADBD-855A77095FAF}tf16392938_win32</Template>
  <TotalTime>0</TotalTime>
  <Pages>7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Baraa Malki</dc:creator>
  <cp:keywords/>
  <cp:lastModifiedBy>Baraa Malki</cp:lastModifiedBy>
  <cp:revision>7</cp:revision>
  <dcterms:created xsi:type="dcterms:W3CDTF">2024-03-06T13:47:00Z</dcterms:created>
  <dcterms:modified xsi:type="dcterms:W3CDTF">2024-03-07T11:42:00Z</dcterms:modified>
  <cp:version/>
</cp:coreProperties>
</file>